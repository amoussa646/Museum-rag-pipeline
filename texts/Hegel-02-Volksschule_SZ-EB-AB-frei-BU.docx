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8D7" w:rsidRDefault="00E3476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[Ordnung: 0</w:t>
      </w:r>
      <w:r w:rsidR="00E40FD6">
        <w:rPr>
          <w:rFonts w:ascii="Arial" w:hAnsi="Arial" w:cs="Arial"/>
        </w:rPr>
        <w:t>2</w:t>
      </w:r>
      <w:r>
        <w:rPr>
          <w:rFonts w:ascii="Arial" w:hAnsi="Arial" w:cs="Arial"/>
        </w:rPr>
        <w:t>]</w:t>
      </w:r>
    </w:p>
    <w:p w:rsidR="00C038D7" w:rsidRDefault="00E3476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[Location:</w:t>
      </w:r>
      <w:r w:rsidR="001D5A67">
        <w:rPr>
          <w:rFonts w:ascii="Arial" w:hAnsi="Arial" w:cs="Arial"/>
        </w:rPr>
        <w:t xml:space="preserve"> 03</w:t>
      </w:r>
      <w:r>
        <w:rPr>
          <w:rFonts w:ascii="Arial" w:hAnsi="Arial" w:cs="Arial"/>
        </w:rPr>
        <w:t>]</w:t>
      </w:r>
    </w:p>
    <w:p w:rsidR="00C038D7" w:rsidRDefault="00E3476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="001D5A67">
        <w:rPr>
          <w:rFonts w:ascii="Arial" w:hAnsi="Arial" w:cs="Arial"/>
        </w:rPr>
        <w:t xml:space="preserve">nicht </w:t>
      </w:r>
      <w:r>
        <w:rPr>
          <w:rFonts w:ascii="Arial" w:hAnsi="Arial" w:cs="Arial"/>
        </w:rPr>
        <w:t xml:space="preserve">erhalten / Adresse heute: </w:t>
      </w:r>
      <w:r w:rsidR="001D5A67">
        <w:rPr>
          <w:rFonts w:ascii="Arial" w:hAnsi="Arial" w:cs="Arial"/>
        </w:rPr>
        <w:t>Eberhardstraße 6A</w:t>
      </w:r>
      <w:r>
        <w:rPr>
          <w:rFonts w:ascii="Arial" w:hAnsi="Arial" w:cs="Arial"/>
        </w:rPr>
        <w:t>]</w:t>
      </w:r>
    </w:p>
    <w:p w:rsidR="00C038D7" w:rsidRDefault="00C038D7">
      <w:pPr>
        <w:spacing w:line="360" w:lineRule="auto"/>
        <w:rPr>
          <w:rFonts w:ascii="Arial" w:hAnsi="Arial" w:cs="Arial"/>
        </w:rPr>
      </w:pPr>
    </w:p>
    <w:p w:rsidR="00C038D7" w:rsidRPr="00A742B0" w:rsidRDefault="00A742B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Hegel: Volksschule</w:t>
      </w:r>
    </w:p>
    <w:p w:rsidR="00A742B0" w:rsidRDefault="00A742B0">
      <w:pPr>
        <w:spacing w:line="360" w:lineRule="auto"/>
        <w:rPr>
          <w:rFonts w:ascii="Arial" w:hAnsi="Arial" w:cs="Arial"/>
        </w:rPr>
      </w:pPr>
    </w:p>
    <w:p w:rsidR="00C038D7" w:rsidRDefault="00E34760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[Slot/Bild 1]</w:t>
      </w:r>
    </w:p>
    <w:p w:rsidR="00340DFC" w:rsidRDefault="001D5A67" w:rsidP="001D5A67">
      <w:pPr>
        <w:spacing w:line="360" w:lineRule="auto"/>
        <w:rPr>
          <w:rFonts w:ascii="Arial" w:hAnsi="Arial" w:cs="Arial"/>
        </w:rPr>
      </w:pPr>
      <w:r w:rsidRPr="001D5A67">
        <w:rPr>
          <w:rFonts w:ascii="Arial" w:hAnsi="Arial" w:cs="Arial"/>
        </w:rPr>
        <w:t xml:space="preserve">Die Krähenschule, eine der deutschen Volksschulen Stuttgarts, </w:t>
      </w:r>
      <w:r w:rsidR="00210036">
        <w:rPr>
          <w:rFonts w:ascii="Arial" w:hAnsi="Arial" w:cs="Arial"/>
        </w:rPr>
        <w:t>war</w:t>
      </w:r>
      <w:r w:rsidR="00210036" w:rsidRPr="001D5A67">
        <w:rPr>
          <w:rFonts w:ascii="Arial" w:hAnsi="Arial" w:cs="Arial"/>
        </w:rPr>
        <w:t xml:space="preserve"> </w:t>
      </w:r>
      <w:r w:rsidRPr="001D5A67">
        <w:rPr>
          <w:rFonts w:ascii="Arial" w:hAnsi="Arial" w:cs="Arial"/>
        </w:rPr>
        <w:t xml:space="preserve">1712 in das über 200 Jahre alte ehemalige </w:t>
      </w:r>
      <w:proofErr w:type="spellStart"/>
      <w:r w:rsidRPr="001D5A67">
        <w:rPr>
          <w:rFonts w:ascii="Arial" w:hAnsi="Arial" w:cs="Arial"/>
        </w:rPr>
        <w:t>Armbrusterhaus</w:t>
      </w:r>
      <w:proofErr w:type="spellEnd"/>
      <w:r w:rsidRPr="001D5A67">
        <w:rPr>
          <w:rFonts w:ascii="Arial" w:hAnsi="Arial" w:cs="Arial"/>
        </w:rPr>
        <w:t xml:space="preserve"> verlegt</w:t>
      </w:r>
      <w:r w:rsidR="00210036">
        <w:rPr>
          <w:rFonts w:ascii="Arial" w:hAnsi="Arial" w:cs="Arial"/>
        </w:rPr>
        <w:t xml:space="preserve"> worden.</w:t>
      </w:r>
      <w:r w:rsidRPr="001D5A67">
        <w:rPr>
          <w:rFonts w:ascii="Arial" w:hAnsi="Arial" w:cs="Arial"/>
        </w:rPr>
        <w:t xml:space="preserve"> </w:t>
      </w:r>
      <w:r w:rsidR="00210036">
        <w:rPr>
          <w:rFonts w:ascii="Arial" w:hAnsi="Arial" w:cs="Arial"/>
        </w:rPr>
        <w:t>D</w:t>
      </w:r>
      <w:r w:rsidRPr="001D5A67">
        <w:rPr>
          <w:rFonts w:ascii="Arial" w:hAnsi="Arial" w:cs="Arial"/>
        </w:rPr>
        <w:t xml:space="preserve">as </w:t>
      </w:r>
      <w:r w:rsidR="00210036">
        <w:rPr>
          <w:rFonts w:ascii="Arial" w:hAnsi="Arial" w:cs="Arial"/>
        </w:rPr>
        <w:t xml:space="preserve">Gebäude war </w:t>
      </w:r>
      <w:r w:rsidRPr="001D5A67">
        <w:rPr>
          <w:rFonts w:ascii="Arial" w:hAnsi="Arial" w:cs="Arial"/>
        </w:rPr>
        <w:t xml:space="preserve">quer über den ehemaligen Stadtgraben gebaut und mit einer Schießbahn im Graben ausgestattet. </w:t>
      </w:r>
    </w:p>
    <w:p w:rsidR="00340DFC" w:rsidRDefault="00340DFC" w:rsidP="00340DF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2]</w:t>
      </w:r>
    </w:p>
    <w:p w:rsidR="001D5A67" w:rsidRDefault="00C56360" w:rsidP="001D5A6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Vielleicht (wir wissen es nicht sicher) wird auch Hegel hier</w:t>
      </w:r>
      <w:r w:rsidR="00453FAE">
        <w:rPr>
          <w:rFonts w:ascii="Arial" w:hAnsi="Arial" w:cs="Arial"/>
        </w:rPr>
        <w:t>, ganz nah</w:t>
      </w:r>
      <w:r w:rsidR="00325346">
        <w:rPr>
          <w:rFonts w:ascii="Arial" w:hAnsi="Arial" w:cs="Arial"/>
        </w:rPr>
        <w:t>e</w:t>
      </w:r>
      <w:r w:rsidR="00453FAE">
        <w:rPr>
          <w:rFonts w:ascii="Arial" w:hAnsi="Arial" w:cs="Arial"/>
        </w:rPr>
        <w:t xml:space="preserve"> des Wohnhauses,</w:t>
      </w:r>
      <w:r>
        <w:rPr>
          <w:rFonts w:ascii="Arial" w:hAnsi="Arial" w:cs="Arial"/>
        </w:rPr>
        <w:t xml:space="preserve"> eingeschult, als er mit drei Jahren (1773) in die </w:t>
      </w:r>
      <w:r w:rsidR="00453FAE">
        <w:rPr>
          <w:rFonts w:ascii="Arial" w:hAnsi="Arial" w:cs="Arial"/>
        </w:rPr>
        <w:t>„</w:t>
      </w:r>
      <w:r>
        <w:rPr>
          <w:rFonts w:ascii="Arial" w:hAnsi="Arial" w:cs="Arial"/>
        </w:rPr>
        <w:t>deutsche Schule</w:t>
      </w:r>
      <w:r w:rsidR="00453FAE">
        <w:rPr>
          <w:rFonts w:ascii="Arial" w:hAnsi="Arial" w:cs="Arial"/>
        </w:rPr>
        <w:t>“</w:t>
      </w:r>
      <w:r>
        <w:rPr>
          <w:rFonts w:ascii="Arial" w:hAnsi="Arial" w:cs="Arial"/>
        </w:rPr>
        <w:t xml:space="preserve"> kommt.</w:t>
      </w:r>
    </w:p>
    <w:p w:rsidR="00340DFC" w:rsidRDefault="001D5A67" w:rsidP="001D5A67">
      <w:pPr>
        <w:spacing w:line="360" w:lineRule="auto"/>
        <w:rPr>
          <w:rFonts w:ascii="Arial" w:hAnsi="Arial" w:cs="Arial"/>
        </w:rPr>
      </w:pPr>
      <w:r w:rsidRPr="001D5A67">
        <w:rPr>
          <w:rFonts w:ascii="Arial" w:hAnsi="Arial" w:cs="Arial"/>
        </w:rPr>
        <w:t xml:space="preserve">In der Krähenschule befand sich </w:t>
      </w:r>
      <w:r w:rsidR="00453FAE">
        <w:rPr>
          <w:rFonts w:ascii="Arial" w:hAnsi="Arial" w:cs="Arial"/>
        </w:rPr>
        <w:t xml:space="preserve">auch </w:t>
      </w:r>
      <w:r w:rsidRPr="001D5A67">
        <w:rPr>
          <w:rFonts w:ascii="Arial" w:hAnsi="Arial" w:cs="Arial"/>
        </w:rPr>
        <w:t xml:space="preserve">die beengte Amtswohnung des Stuttgarter Stadtarztes Dr. Riecke. </w:t>
      </w:r>
      <w:r w:rsidR="00453FAE">
        <w:rPr>
          <w:rFonts w:ascii="Arial" w:hAnsi="Arial" w:cs="Arial"/>
        </w:rPr>
        <w:t>Diese</w:t>
      </w:r>
      <w:r w:rsidRPr="001D5A67">
        <w:rPr>
          <w:rFonts w:ascii="Arial" w:hAnsi="Arial" w:cs="Arial"/>
        </w:rPr>
        <w:t xml:space="preserve">r war mit einer </w:t>
      </w:r>
      <w:r w:rsidR="0087537E">
        <w:rPr>
          <w:rFonts w:ascii="Arial" w:hAnsi="Arial" w:cs="Arial"/>
        </w:rPr>
        <w:t>Co</w:t>
      </w:r>
      <w:r w:rsidRPr="001D5A67">
        <w:rPr>
          <w:rFonts w:ascii="Arial" w:hAnsi="Arial" w:cs="Arial"/>
        </w:rPr>
        <w:t xml:space="preserve">usine von Hegels Mutter verheiratet und Taufpate von Hegel und dessen Geschwistern, die mit seinen Kindern wiederum befreundet waren. </w:t>
      </w:r>
    </w:p>
    <w:p w:rsidR="00340DFC" w:rsidRDefault="00340DFC" w:rsidP="00340DF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3]</w:t>
      </w:r>
    </w:p>
    <w:p w:rsidR="00453FAE" w:rsidRDefault="001D5A67" w:rsidP="001D5A67">
      <w:pPr>
        <w:spacing w:line="360" w:lineRule="auto"/>
        <w:rPr>
          <w:rFonts w:ascii="Arial" w:hAnsi="Arial" w:cs="Arial"/>
        </w:rPr>
      </w:pPr>
      <w:r w:rsidRPr="001D5A67">
        <w:rPr>
          <w:rFonts w:ascii="Arial" w:hAnsi="Arial" w:cs="Arial"/>
        </w:rPr>
        <w:t>Der angesehene und populäre Stadtarzt, der auch noch eine Privatpraxis führte und als Karlsschullehrer Geburtshilfe unterrichtete, st</w:t>
      </w:r>
      <w:r w:rsidR="00453FAE">
        <w:rPr>
          <w:rFonts w:ascii="Arial" w:hAnsi="Arial" w:cs="Arial"/>
        </w:rPr>
        <w:t>i</w:t>
      </w:r>
      <w:r w:rsidRPr="001D5A67">
        <w:rPr>
          <w:rFonts w:ascii="Arial" w:hAnsi="Arial" w:cs="Arial"/>
        </w:rPr>
        <w:t>rb</w:t>
      </w:r>
      <w:r w:rsidR="00453FAE">
        <w:rPr>
          <w:rFonts w:ascii="Arial" w:hAnsi="Arial" w:cs="Arial"/>
        </w:rPr>
        <w:t>t</w:t>
      </w:r>
      <w:r w:rsidRPr="001D5A67">
        <w:rPr>
          <w:rFonts w:ascii="Arial" w:hAnsi="Arial" w:cs="Arial"/>
        </w:rPr>
        <w:t xml:space="preserve">, als Hegel 17 Jahre alt </w:t>
      </w:r>
      <w:r w:rsidR="00453FAE">
        <w:rPr>
          <w:rFonts w:ascii="Arial" w:hAnsi="Arial" w:cs="Arial"/>
        </w:rPr>
        <w:t>ist</w:t>
      </w:r>
      <w:r w:rsidRPr="001D5A67">
        <w:rPr>
          <w:rFonts w:ascii="Arial" w:hAnsi="Arial" w:cs="Arial"/>
        </w:rPr>
        <w:t xml:space="preserve">. </w:t>
      </w:r>
    </w:p>
    <w:p w:rsidR="001D5A67" w:rsidRDefault="001D5A67" w:rsidP="001D5A67">
      <w:pPr>
        <w:spacing w:line="360" w:lineRule="auto"/>
        <w:rPr>
          <w:rFonts w:ascii="Arial" w:hAnsi="Arial" w:cs="Arial"/>
        </w:rPr>
      </w:pPr>
      <w:r w:rsidRPr="001D5A67">
        <w:rPr>
          <w:rFonts w:ascii="Arial" w:hAnsi="Arial" w:cs="Arial"/>
        </w:rPr>
        <w:t>Bis zu diesem Zeitpunkt hat der junge, häufig kranke Hegel mehrere schwere, teils lebensbedrohliche Krankheiten wie die Blattern oder den Typhus überstanden.</w:t>
      </w:r>
      <w:r w:rsidR="00453FAE">
        <w:rPr>
          <w:rFonts w:ascii="Arial" w:hAnsi="Arial" w:cs="Arial"/>
        </w:rPr>
        <w:t xml:space="preserve"> Ob er bei seinem Paten Dr. Riecke in Behandlung war, muss </w:t>
      </w:r>
      <w:proofErr w:type="gramStart"/>
      <w:r w:rsidR="00453FAE">
        <w:rPr>
          <w:rFonts w:ascii="Arial" w:hAnsi="Arial" w:cs="Arial"/>
        </w:rPr>
        <w:t>offen bleiben</w:t>
      </w:r>
      <w:proofErr w:type="gramEnd"/>
      <w:r w:rsidR="00453FAE">
        <w:rPr>
          <w:rFonts w:ascii="Arial" w:hAnsi="Arial" w:cs="Arial"/>
        </w:rPr>
        <w:t>.</w:t>
      </w:r>
    </w:p>
    <w:p w:rsidR="00340DFC" w:rsidRPr="00340DFC" w:rsidRDefault="00340DFC" w:rsidP="001D5A67">
      <w:pPr>
        <w:spacing w:line="360" w:lineRule="auto"/>
        <w:rPr>
          <w:rFonts w:ascii="Arial" w:hAnsi="Arial" w:cs="Arial"/>
          <w:i/>
        </w:rPr>
      </w:pPr>
      <w:r>
        <w:rPr>
          <w:rFonts w:ascii="Arial" w:hAnsi="Arial" w:cs="Arial"/>
          <w:i/>
        </w:rPr>
        <w:t>[Slot/Bild 4]</w:t>
      </w:r>
    </w:p>
    <w:p w:rsidR="00210036" w:rsidRPr="001D5A67" w:rsidRDefault="00340DFC" w:rsidP="001D5A6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210036" w:rsidRPr="001D5A67">
        <w:rPr>
          <w:rFonts w:ascii="Arial" w:hAnsi="Arial" w:cs="Arial"/>
        </w:rPr>
        <w:t xml:space="preserve">as baufällige </w:t>
      </w:r>
      <w:proofErr w:type="spellStart"/>
      <w:r>
        <w:rPr>
          <w:rFonts w:ascii="Arial" w:hAnsi="Arial" w:cs="Arial"/>
        </w:rPr>
        <w:t>Armbrusterh</w:t>
      </w:r>
      <w:r w:rsidR="00210036" w:rsidRPr="001D5A67">
        <w:rPr>
          <w:rFonts w:ascii="Arial" w:hAnsi="Arial" w:cs="Arial"/>
        </w:rPr>
        <w:t>aus</w:t>
      </w:r>
      <w:proofErr w:type="spellEnd"/>
      <w:r w:rsidR="00210036" w:rsidRPr="001D5A67">
        <w:rPr>
          <w:rFonts w:ascii="Arial" w:hAnsi="Arial" w:cs="Arial"/>
        </w:rPr>
        <w:t xml:space="preserve"> </w:t>
      </w:r>
      <w:r w:rsidRPr="001D5A67">
        <w:rPr>
          <w:rFonts w:ascii="Arial" w:hAnsi="Arial" w:cs="Arial"/>
        </w:rPr>
        <w:t xml:space="preserve">wurde 1832 </w:t>
      </w:r>
      <w:r w:rsidR="00210036" w:rsidRPr="001D5A67">
        <w:rPr>
          <w:rFonts w:ascii="Arial" w:hAnsi="Arial" w:cs="Arial"/>
        </w:rPr>
        <w:t>abgerissen und durch einen Neubau, ersetzt</w:t>
      </w:r>
      <w:r>
        <w:rPr>
          <w:rFonts w:ascii="Arial" w:hAnsi="Arial" w:cs="Arial"/>
        </w:rPr>
        <w:t>, der allerdings den Krieg nicht überstand</w:t>
      </w:r>
      <w:r w:rsidR="00210036" w:rsidRPr="001D5A67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Heute säumen Nachkriegsbauten die heutige Eberha</w:t>
      </w:r>
      <w:r w:rsidR="00E157EA">
        <w:rPr>
          <w:rFonts w:ascii="Arial" w:hAnsi="Arial" w:cs="Arial"/>
        </w:rPr>
        <w:t>r</w:t>
      </w:r>
      <w:r>
        <w:rPr>
          <w:rFonts w:ascii="Arial" w:hAnsi="Arial" w:cs="Arial"/>
        </w:rPr>
        <w:t>dstraße an dieser Stelle.</w:t>
      </w:r>
    </w:p>
    <w:p w:rsidR="00C038D7" w:rsidRDefault="00C038D7">
      <w:pPr>
        <w:spacing w:line="360" w:lineRule="auto"/>
        <w:rPr>
          <w:rFonts w:ascii="Arial" w:hAnsi="Arial" w:cs="Arial"/>
        </w:rPr>
      </w:pPr>
    </w:p>
    <w:p w:rsidR="00C038D7" w:rsidRDefault="00C038D7">
      <w:pPr>
        <w:spacing w:line="360" w:lineRule="auto"/>
        <w:rPr>
          <w:rFonts w:ascii="Arial" w:hAnsi="Arial" w:cs="Arial"/>
        </w:rPr>
      </w:pPr>
    </w:p>
    <w:p w:rsidR="0087537E" w:rsidRDefault="0087537E">
      <w:pPr>
        <w:spacing w:line="360" w:lineRule="auto"/>
        <w:rPr>
          <w:rFonts w:ascii="Arial" w:hAnsi="Arial" w:cs="Arial"/>
        </w:rPr>
      </w:pPr>
    </w:p>
    <w:p w:rsidR="0087537E" w:rsidRDefault="0087537E">
      <w:pPr>
        <w:spacing w:line="360" w:lineRule="auto"/>
        <w:rPr>
          <w:rFonts w:ascii="Arial" w:hAnsi="Arial" w:cs="Arial"/>
        </w:rPr>
      </w:pPr>
    </w:p>
    <w:p w:rsidR="009561A2" w:rsidRDefault="009561A2">
      <w:pPr>
        <w:widowControl/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038D7" w:rsidRDefault="00E34760">
      <w:pPr>
        <w:spacing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Slots/Bilder:</w:t>
      </w:r>
    </w:p>
    <w:p w:rsidR="00244C8F" w:rsidRDefault="00E40FD6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Plan Merian 1643</w:t>
      </w:r>
      <w:r w:rsidR="00340DFC">
        <w:rPr>
          <w:rFonts w:ascii="Arial" w:hAnsi="Arial" w:cs="Arial"/>
        </w:rPr>
        <w:t>: Ausschnitt</w:t>
      </w:r>
    </w:p>
    <w:p w:rsidR="00E40FD6" w:rsidRDefault="00E40FD6" w:rsidP="00E40FD6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drawing>
          <wp:inline distT="0" distB="0" distL="0" distR="0">
            <wp:extent cx="1792800" cy="2512800"/>
            <wp:effectExtent l="1905" t="0" r="0" b="0"/>
            <wp:docPr id="17" name="Bild 17" descr="R:\83_StadtPalais_Orga\Projektmanagement\20200827 Hegel 2020 - Sutter, Giese, Zabel\12_Multimedia-Guide_Stadt\Bilder\Auswahl\02 - Volksschule\Merian 1643_Geschichtsdaten-u-Merkwürdigkeiten...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:\83_StadtPalais_Orga\Projektmanagement\20200827 Hegel 2020 - Sutter, Giese, Zabel\12_Multimedia-Guide_Stadt\Bilder\Auswahl\02 - Volksschule\Merian 1643_Geschichtsdaten-u-Merkwürdigkeiten... (2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2800" cy="25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2B0" w:rsidRDefault="002D0EF4" w:rsidP="00E40FD6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Plan von Stuttgart</w:t>
      </w:r>
      <w:r w:rsidR="00A742B0">
        <w:rPr>
          <w:rFonts w:ascii="Arial" w:hAnsi="Arial" w:cs="Arial"/>
        </w:rPr>
        <w:t>, M. Merian, 1643 (Detail).</w:t>
      </w:r>
    </w:p>
    <w:p w:rsidR="00E40FD6" w:rsidRDefault="00E40FD6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Plan</w:t>
      </w:r>
      <w:r w:rsidR="00340DFC">
        <w:rPr>
          <w:rFonts w:ascii="Arial" w:hAnsi="Arial" w:cs="Arial"/>
        </w:rPr>
        <w:t xml:space="preserve"> Roth/Abel 1794: Ausschnitt</w:t>
      </w:r>
    </w:p>
    <w:p w:rsidR="00340DFC" w:rsidRDefault="00340DFC" w:rsidP="00340DFC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drawing>
          <wp:inline distT="0" distB="0" distL="0" distR="0" wp14:anchorId="39C475F6" wp14:editId="40EE3163">
            <wp:extent cx="2520000" cy="2138400"/>
            <wp:effectExtent l="0" t="0" r="0" b="0"/>
            <wp:docPr id="2" name="Bild 2" descr="9350-2218_D824672_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350-2218_D824672_17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1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EF4" w:rsidRDefault="002D0EF4" w:rsidP="002D0EF4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Plan von </w:t>
      </w:r>
      <w:r w:rsidRPr="00EA32FA">
        <w:rPr>
          <w:rFonts w:ascii="Arial" w:hAnsi="Arial" w:cs="Arial"/>
        </w:rPr>
        <w:t>Stuttgart</w:t>
      </w:r>
      <w:r>
        <w:rPr>
          <w:rFonts w:ascii="Arial" w:hAnsi="Arial" w:cs="Arial"/>
        </w:rPr>
        <w:t xml:space="preserve">, C. F. Roth/G. F. Abel, 1794 (Detail). </w:t>
      </w:r>
    </w:p>
    <w:p w:rsidR="002D0EF4" w:rsidRDefault="002D0EF4" w:rsidP="002D0EF4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Württembergische Landesbibliothek Stuttgart</w:t>
      </w:r>
    </w:p>
    <w:p w:rsidR="00340DFC" w:rsidRDefault="002D0EF4" w:rsidP="002D0EF4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340DFC">
        <w:rPr>
          <w:rFonts w:ascii="Arial" w:hAnsi="Arial" w:cs="Arial"/>
        </w:rPr>
        <w:t>[online]</w:t>
      </w:r>
    </w:p>
    <w:p w:rsidR="002D0D25" w:rsidRDefault="00340DFC" w:rsidP="00DC031E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=&gt; bitte geeigneter Ausschnitt</w:t>
      </w:r>
    </w:p>
    <w:p w:rsidR="0087537E" w:rsidRDefault="0087537E" w:rsidP="0087537E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Plan Merian 1643: Ausschnitt</w:t>
      </w:r>
    </w:p>
    <w:p w:rsidR="0087537E" w:rsidRDefault="0087537E" w:rsidP="0087537E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drawing>
          <wp:inline distT="0" distB="0" distL="0" distR="0" wp14:anchorId="6BFEC42B" wp14:editId="27B89710">
            <wp:extent cx="1792800" cy="2512800"/>
            <wp:effectExtent l="1905" t="0" r="0" b="0"/>
            <wp:docPr id="1" name="Bild 17" descr="R:\83_StadtPalais_Orga\Projektmanagement\20200827 Hegel 2020 - Sutter, Giese, Zabel\12_Multimedia-Guide_Stadt\Bilder\Auswahl\02 - Volksschule\Merian 1643_Geschichtsdaten-u-Merkwürdigkeiten...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:\83_StadtPalais_Orga\Projektmanagement\20200827 Hegel 2020 - Sutter, Giese, Zabel\12_Multimedia-Guide_Stadt\Bilder\Auswahl\02 - Volksschule\Merian 1643_Geschichtsdaten-u-Merkwürdigkeiten... (2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2800" cy="25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EF4" w:rsidRDefault="002D0EF4" w:rsidP="002D0EF4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Plan von Stuttgart, M. Merian, 1643 (Detail).</w:t>
      </w:r>
    </w:p>
    <w:p w:rsidR="002D0D25" w:rsidRDefault="0087537E" w:rsidP="00DC031E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=&gt; bitte geeigneter Ausschnitt, hier „enger“ als Bild 1</w:t>
      </w:r>
    </w:p>
    <w:p w:rsidR="0087537E" w:rsidRPr="00325346" w:rsidRDefault="0087537E" w:rsidP="0087537E">
      <w:pPr>
        <w:numPr>
          <w:ilvl w:val="0"/>
          <w:numId w:val="1"/>
        </w:numPr>
        <w:spacing w:line="360" w:lineRule="auto"/>
      </w:pPr>
      <w:r w:rsidRPr="00325346">
        <w:rPr>
          <w:rFonts w:ascii="Arial" w:hAnsi="Arial" w:cs="Arial"/>
        </w:rPr>
        <w:t>aktuelles Foto Eberhardstraße</w:t>
      </w:r>
    </w:p>
    <w:p w:rsidR="0087537E" w:rsidRDefault="00325346" w:rsidP="00325346">
      <w:pPr>
        <w:spacing w:line="360" w:lineRule="auto"/>
        <w:ind w:firstLine="709"/>
        <w:rPr>
          <w:rFonts w:ascii="Arial" w:hAnsi="Arial" w:cs="Arial"/>
        </w:rPr>
      </w:pPr>
      <w:r w:rsidRPr="00325346">
        <w:rPr>
          <w:rFonts w:ascii="Arial" w:hAnsi="Arial" w:cs="Arial"/>
          <w:noProof/>
          <w:color w:val="FF0000"/>
          <w:lang w:eastAsia="de-DE" w:bidi="ar-SA"/>
        </w:rPr>
        <w:lastRenderedPageBreak/>
        <w:drawing>
          <wp:inline distT="0" distB="0" distL="0" distR="0">
            <wp:extent cx="2520000" cy="16776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46" w:rsidRDefault="00325346" w:rsidP="00325346">
      <w:pPr>
        <w:spacing w:line="360" w:lineRule="auto"/>
        <w:ind w:firstLine="709"/>
        <w:rPr>
          <w:rFonts w:ascii="Arial" w:hAnsi="Arial" w:cs="Arial"/>
        </w:rPr>
      </w:pPr>
      <w:bookmarkStart w:id="0" w:name="_GoBack"/>
      <w:bookmarkEnd w:id="0"/>
      <w:proofErr w:type="spellStart"/>
      <w:r>
        <w:rPr>
          <w:rFonts w:ascii="Arial" w:hAnsi="Arial" w:cs="Arial"/>
        </w:rPr>
        <w:t>StadtPalais</w:t>
      </w:r>
      <w:proofErr w:type="spellEnd"/>
      <w:r>
        <w:rPr>
          <w:rFonts w:ascii="Arial" w:hAnsi="Arial" w:cs="Arial"/>
        </w:rPr>
        <w:t xml:space="preserve"> – Museum für Stuttgart / Foto: Yannick Stechmeyer-Emden</w:t>
      </w:r>
    </w:p>
    <w:p w:rsidR="00340DFC" w:rsidRDefault="00340DFC" w:rsidP="0087537E">
      <w:pPr>
        <w:spacing w:line="360" w:lineRule="auto"/>
        <w:rPr>
          <w:rFonts w:ascii="Arial" w:hAnsi="Arial" w:cs="Arial"/>
        </w:rPr>
      </w:pPr>
    </w:p>
    <w:sectPr w:rsidR="00340DFC">
      <w:pgSz w:w="11906" w:h="16838"/>
      <w:pgMar w:top="1134" w:right="1134" w:bottom="1134" w:left="1134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760"/>
    <w:rsid w:val="001D5A67"/>
    <w:rsid w:val="00210036"/>
    <w:rsid w:val="00244C8F"/>
    <w:rsid w:val="002D0D25"/>
    <w:rsid w:val="002D0EF4"/>
    <w:rsid w:val="00325346"/>
    <w:rsid w:val="00340DFC"/>
    <w:rsid w:val="00453FAE"/>
    <w:rsid w:val="00741079"/>
    <w:rsid w:val="008447B5"/>
    <w:rsid w:val="0087537E"/>
    <w:rsid w:val="009561A2"/>
    <w:rsid w:val="009F0BED"/>
    <w:rsid w:val="00A742B0"/>
    <w:rsid w:val="00C038D7"/>
    <w:rsid w:val="00C56360"/>
    <w:rsid w:val="00DC031E"/>
    <w:rsid w:val="00E157EA"/>
    <w:rsid w:val="00E34760"/>
    <w:rsid w:val="00E4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4EF913D"/>
  <w15:chartTrackingRefBased/>
  <w15:docId w15:val="{8A077F05-B240-4FF4-84E1-42D3E1F3A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widowControl w:val="0"/>
      <w:suppressAutoHyphens/>
    </w:pPr>
    <w:rPr>
      <w:rFonts w:eastAsia="SimSun" w:cs="Mangal"/>
      <w:kern w:val="1"/>
      <w:sz w:val="24"/>
      <w:szCs w:val="24"/>
      <w:lang w:val="de-DE" w:eastAsia="hi-IN" w:bidi="hi-I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Nummerierungszeichen">
    <w:name w:val="Nummerierungszeichen"/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</w:style>
  <w:style w:type="paragraph" w:customStyle="1" w:styleId="Beschriftung1">
    <w:name w:val="Beschriftung1"/>
    <w:basedOn w:val="Standard"/>
    <w:pPr>
      <w:suppressLineNumbers/>
      <w:spacing w:before="120" w:after="120"/>
    </w:pPr>
    <w:rPr>
      <w:i/>
      <w:iCs/>
    </w:rPr>
  </w:style>
  <w:style w:type="paragraph" w:customStyle="1" w:styleId="Verzeichnis">
    <w:name w:val="Verzeichnis"/>
    <w:basedOn w:val="Standard"/>
    <w:pPr>
      <w:suppressLineNumbers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10036"/>
    <w:rPr>
      <w:rFonts w:ascii="Segoe UI" w:hAnsi="Segoe UI"/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10036"/>
    <w:rPr>
      <w:rFonts w:ascii="Segoe UI" w:eastAsia="SimSun" w:hAnsi="Segoe UI" w:cs="Mangal"/>
      <w:kern w:val="1"/>
      <w:sz w:val="18"/>
      <w:szCs w:val="16"/>
      <w:lang w:val="de-DE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D974C-7CEE-436A-9F94-FA6DCC4EF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24644A7E.dotm</Template>
  <TotalTime>0</TotalTime>
  <Pages>3</Pages>
  <Words>265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Zabel</dc:creator>
  <cp:keywords/>
  <cp:lastModifiedBy>Zabel, Sarah</cp:lastModifiedBy>
  <cp:revision>2</cp:revision>
  <cp:lastPrinted>1899-12-31T23:00:00Z</cp:lastPrinted>
  <dcterms:created xsi:type="dcterms:W3CDTF">2020-05-12T07:21:00Z</dcterms:created>
  <dcterms:modified xsi:type="dcterms:W3CDTF">2020-05-12T07:21:00Z</dcterms:modified>
</cp:coreProperties>
</file>